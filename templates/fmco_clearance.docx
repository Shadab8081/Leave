
<file path=[Content_Types].xml><?xml version="1.0" encoding="utf-8"?>
<Types xmlns="http://schemas.openxmlformats.org/package/2006/content-types">
  <Default Extension="bin" ContentType="application/vnd.ms-office.activeX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461" w:type="dxa"/>
        <w:tblInd w:w="-5" w:type="dxa"/>
        <w:tblLook w:val="04A0" w:firstRow="1" w:lastRow="0" w:firstColumn="1" w:lastColumn="0" w:noHBand="0" w:noVBand="1"/>
      </w:tblPr>
      <w:tblGrid>
        <w:gridCol w:w="1101"/>
        <w:gridCol w:w="789"/>
        <w:gridCol w:w="3473"/>
        <w:gridCol w:w="807"/>
        <w:gridCol w:w="63"/>
        <w:gridCol w:w="1864"/>
        <w:gridCol w:w="665"/>
        <w:gridCol w:w="1699"/>
      </w:tblGrid>
      <w:tr w:rsidR="007132EA" w14:paraId="1BA2DDF9" w14:textId="77777777" w:rsidTr="008E7512">
        <w:trPr>
          <w:trHeight w:val="261"/>
        </w:trPr>
        <w:tc>
          <w:tcPr>
            <w:tcW w:w="10461" w:type="dxa"/>
            <w:gridSpan w:val="8"/>
            <w:shd w:val="clear" w:color="auto" w:fill="D9D9D9" w:themeFill="background1" w:themeFillShade="D9"/>
          </w:tcPr>
          <w:p w14:paraId="08360678" w14:textId="77777777" w:rsidR="007132EA" w:rsidRPr="007132EA" w:rsidRDefault="007132EA" w:rsidP="007132EA">
            <w:pPr>
              <w:jc w:val="center"/>
              <w:rPr>
                <w:b/>
                <w:bCs/>
              </w:rPr>
            </w:pPr>
            <w:r w:rsidRPr="001F6950">
              <w:rPr>
                <w:b/>
                <w:bCs/>
                <w:sz w:val="28"/>
                <w:szCs w:val="28"/>
              </w:rPr>
              <w:t>EMPLOYEE DETAILS</w:t>
            </w:r>
          </w:p>
        </w:tc>
      </w:tr>
      <w:tr w:rsidR="00C836CF" w14:paraId="4682F98C" w14:textId="77777777" w:rsidTr="00944A13">
        <w:trPr>
          <w:trHeight w:val="305"/>
        </w:trPr>
        <w:tc>
          <w:tcPr>
            <w:tcW w:w="1890" w:type="dxa"/>
            <w:gridSpan w:val="2"/>
          </w:tcPr>
          <w:p w14:paraId="522A4BA9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Employee Name</w:t>
            </w:r>
          </w:p>
        </w:tc>
        <w:tc>
          <w:tcPr>
            <w:tcW w:w="4343" w:type="dxa"/>
            <w:gridSpan w:val="3"/>
          </w:tcPr>
          <w:p w14:paraId="3BA560B2" w14:textId="199F488F" w:rsidR="00C836CF" w:rsidRPr="00645554" w:rsidRDefault="00645554" w:rsidP="00645554">
            <w:pPr>
              <w:rPr>
                <w:rFonts w:ascii="Calibri" w:hAnsi="Calibri" w:cs="Calibri"/>
                <w:color w:val="000000"/>
              </w:rPr>
            </w:pPr>
            <w:r w:rsidRPr="00645554">
              <w:rPr>
                <w:rFonts w:ascii="Calibri" w:hAnsi="Calibri" w:cs="Calibri"/>
                <w:color w:val="000000"/>
              </w:rPr>
              <w:t>SACHIN NARAYAN  DHARNE</w:t>
            </w:r>
          </w:p>
        </w:tc>
        <w:tc>
          <w:tcPr>
            <w:tcW w:w="1864" w:type="dxa"/>
          </w:tcPr>
          <w:p w14:paraId="527B5F62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Employee ID #</w:t>
            </w:r>
          </w:p>
        </w:tc>
        <w:tc>
          <w:tcPr>
            <w:tcW w:w="2364" w:type="dxa"/>
            <w:gridSpan w:val="2"/>
          </w:tcPr>
          <w:p w14:paraId="620720D2" w14:textId="5FE501D9" w:rsidR="00C836CF" w:rsidRPr="00645554" w:rsidRDefault="00645554" w:rsidP="00645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700486</w:t>
            </w:r>
          </w:p>
        </w:tc>
      </w:tr>
      <w:tr w:rsidR="00C836CF" w14:paraId="4160394B" w14:textId="77777777" w:rsidTr="00944A13">
        <w:trPr>
          <w:trHeight w:val="305"/>
        </w:trPr>
        <w:tc>
          <w:tcPr>
            <w:tcW w:w="1890" w:type="dxa"/>
            <w:gridSpan w:val="2"/>
          </w:tcPr>
          <w:p w14:paraId="29AC40DC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Hiring Date</w:t>
            </w:r>
          </w:p>
        </w:tc>
        <w:tc>
          <w:tcPr>
            <w:tcW w:w="4343" w:type="dxa"/>
            <w:gridSpan w:val="3"/>
          </w:tcPr>
          <w:p w14:paraId="5040F8F5" w14:textId="3BFBA503" w:rsidR="00C836CF" w:rsidRPr="00F97E9F" w:rsidRDefault="00D31715" w:rsidP="00F97E9F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645554">
              <w:rPr>
                <w:rFonts w:ascii="Calibri" w:hAnsi="Calibri" w:cs="Calibri"/>
                <w:color w:val="000000"/>
              </w:rPr>
              <w:t xml:space="preserve"> JAN</w:t>
            </w:r>
            <w:r>
              <w:rPr>
                <w:rFonts w:ascii="Calibri" w:hAnsi="Calibri" w:cs="Calibri"/>
                <w:color w:val="000000"/>
              </w:rPr>
              <w:t xml:space="preserve"> 202</w:t>
            </w:r>
            <w:r w:rsidR="00645554"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864" w:type="dxa"/>
          </w:tcPr>
          <w:p w14:paraId="679BC251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Iqama / Natl’ ID</w:t>
            </w:r>
          </w:p>
        </w:tc>
        <w:tc>
          <w:tcPr>
            <w:tcW w:w="2364" w:type="dxa"/>
            <w:gridSpan w:val="2"/>
          </w:tcPr>
          <w:p w14:paraId="5D7A8C2B" w14:textId="7A90CF80" w:rsidR="00C836CF" w:rsidRPr="00645554" w:rsidRDefault="00645554" w:rsidP="0064555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2509359515</w:t>
            </w:r>
          </w:p>
        </w:tc>
      </w:tr>
      <w:tr w:rsidR="00C836CF" w14:paraId="17A718B9" w14:textId="77777777" w:rsidTr="003A0673">
        <w:trPr>
          <w:trHeight w:val="332"/>
        </w:trPr>
        <w:tc>
          <w:tcPr>
            <w:tcW w:w="1890" w:type="dxa"/>
            <w:gridSpan w:val="2"/>
          </w:tcPr>
          <w:p w14:paraId="2382CCC3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4343" w:type="dxa"/>
            <w:gridSpan w:val="3"/>
          </w:tcPr>
          <w:p w14:paraId="6BF6187F" w14:textId="71EC76E2" w:rsidR="00C836CF" w:rsidRPr="00645554" w:rsidRDefault="00645554" w:rsidP="00645554">
            <w:pPr>
              <w:rPr>
                <w:rFonts w:ascii="Arial" w:hAnsi="Arial" w:cs="Arial"/>
                <w:sz w:val="20"/>
                <w:szCs w:val="20"/>
              </w:rPr>
            </w:pPr>
            <w:r w:rsidRPr="00645554">
              <w:t>MANAGER HSE</w:t>
            </w:r>
          </w:p>
        </w:tc>
        <w:tc>
          <w:tcPr>
            <w:tcW w:w="1864" w:type="dxa"/>
          </w:tcPr>
          <w:p w14:paraId="5B16C129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Project</w:t>
            </w:r>
          </w:p>
        </w:tc>
        <w:tc>
          <w:tcPr>
            <w:tcW w:w="2364" w:type="dxa"/>
            <w:gridSpan w:val="2"/>
          </w:tcPr>
          <w:p w14:paraId="12FD3A02" w14:textId="2F8C03F0" w:rsidR="00C836CF" w:rsidRDefault="00C836CF" w:rsidP="00C836CF">
            <w:r>
              <w:t xml:space="preserve"> QIDDIYA</w:t>
            </w:r>
          </w:p>
        </w:tc>
      </w:tr>
      <w:tr w:rsidR="00C836CF" w14:paraId="24368839" w14:textId="77777777" w:rsidTr="003A0673">
        <w:trPr>
          <w:trHeight w:val="350"/>
        </w:trPr>
        <w:tc>
          <w:tcPr>
            <w:tcW w:w="1890" w:type="dxa"/>
            <w:gridSpan w:val="2"/>
          </w:tcPr>
          <w:p w14:paraId="006C3B51" w14:textId="76211E57" w:rsidR="00C836CF" w:rsidRPr="001F6950" w:rsidRDefault="00C836CF" w:rsidP="00C836CF">
            <w:pPr>
              <w:jc w:val="mediumKashida"/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Departme</w:t>
            </w:r>
            <w:r>
              <w:rPr>
                <w:b/>
                <w:bCs/>
                <w:sz w:val="24"/>
                <w:szCs w:val="24"/>
              </w:rPr>
              <w:t>nt</w:t>
            </w:r>
          </w:p>
        </w:tc>
        <w:tc>
          <w:tcPr>
            <w:tcW w:w="4343" w:type="dxa"/>
            <w:gridSpan w:val="3"/>
          </w:tcPr>
          <w:p w14:paraId="532C3830" w14:textId="2BFA3C16" w:rsidR="00C836CF" w:rsidRPr="007132EA" w:rsidRDefault="00645554" w:rsidP="00C836CF">
            <w:pPr>
              <w:rPr>
                <w:b/>
                <w:bCs/>
              </w:rPr>
            </w:pPr>
            <w:r>
              <w:t>HSE</w:t>
            </w:r>
          </w:p>
        </w:tc>
        <w:tc>
          <w:tcPr>
            <w:tcW w:w="1864" w:type="dxa"/>
          </w:tcPr>
          <w:p w14:paraId="62747841" w14:textId="77777777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Location</w:t>
            </w:r>
          </w:p>
        </w:tc>
        <w:tc>
          <w:tcPr>
            <w:tcW w:w="2364" w:type="dxa"/>
            <w:gridSpan w:val="2"/>
          </w:tcPr>
          <w:p w14:paraId="293653B8" w14:textId="426CB0DA" w:rsidR="00C836CF" w:rsidRDefault="00C836CF" w:rsidP="00C836CF">
            <w:r>
              <w:t xml:space="preserve"> RIYADH</w:t>
            </w:r>
          </w:p>
        </w:tc>
      </w:tr>
      <w:tr w:rsidR="00C836CF" w14:paraId="032B3556" w14:textId="77777777" w:rsidTr="00995678">
        <w:trPr>
          <w:trHeight w:val="332"/>
        </w:trPr>
        <w:tc>
          <w:tcPr>
            <w:tcW w:w="1890" w:type="dxa"/>
            <w:gridSpan w:val="2"/>
          </w:tcPr>
          <w:p w14:paraId="5B14A608" w14:textId="4CC9C646" w:rsidR="00C836CF" w:rsidRPr="001F6950" w:rsidRDefault="00C836CF" w:rsidP="00C836CF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Effective Date</w:t>
            </w:r>
          </w:p>
        </w:tc>
        <w:tc>
          <w:tcPr>
            <w:tcW w:w="4280" w:type="dxa"/>
            <w:gridSpan w:val="2"/>
            <w:tcBorders>
              <w:right w:val="nil"/>
            </w:tcBorders>
          </w:tcPr>
          <w:p w14:paraId="42326B01" w14:textId="2B53B164" w:rsidR="00C836CF" w:rsidRDefault="00645554" w:rsidP="00C836CF">
            <w:r>
              <w:t>3 JAN</w:t>
            </w:r>
            <w:r w:rsidR="00C836CF">
              <w:t xml:space="preserve"> 202</w:t>
            </w:r>
            <w:r w:rsidR="004C3AEC">
              <w:t>6</w:t>
            </w:r>
          </w:p>
        </w:tc>
        <w:tc>
          <w:tcPr>
            <w:tcW w:w="2592" w:type="dxa"/>
            <w:gridSpan w:val="3"/>
            <w:tcBorders>
              <w:left w:val="nil"/>
              <w:right w:val="nil"/>
            </w:tcBorders>
          </w:tcPr>
          <w:p w14:paraId="233FE6FF" w14:textId="77777777" w:rsidR="00C836CF" w:rsidRDefault="00C836CF" w:rsidP="00C836CF"/>
        </w:tc>
        <w:tc>
          <w:tcPr>
            <w:tcW w:w="1699" w:type="dxa"/>
            <w:tcBorders>
              <w:left w:val="nil"/>
            </w:tcBorders>
          </w:tcPr>
          <w:p w14:paraId="658D921C" w14:textId="77777777" w:rsidR="00C836CF" w:rsidRDefault="00C836CF" w:rsidP="00C836CF"/>
        </w:tc>
      </w:tr>
      <w:tr w:rsidR="00C836CF" w14:paraId="6C4E9CAF" w14:textId="77777777" w:rsidTr="003A0673">
        <w:tblPrEx>
          <w:tblBorders>
            <w:top w:val="none" w:sz="0" w:space="0" w:color="auto"/>
            <w:bottom w:val="none" w:sz="0" w:space="0" w:color="auto"/>
            <w:right w:val="none" w:sz="0" w:space="0" w:color="auto"/>
            <w:insideV w:val="none" w:sz="0" w:space="0" w:color="auto"/>
          </w:tblBorders>
        </w:tblPrEx>
        <w:trPr>
          <w:gridBefore w:val="1"/>
          <w:wBefore w:w="1101" w:type="dxa"/>
        </w:trPr>
        <w:tc>
          <w:tcPr>
            <w:tcW w:w="426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1EF288" w14:textId="77777777" w:rsidR="00C836CF" w:rsidRPr="00C708BD" w:rsidRDefault="00C836CF" w:rsidP="00C836CF">
            <w:pPr>
              <w:jc w:val="center"/>
              <w:rPr>
                <w:b/>
                <w:bCs/>
              </w:rPr>
            </w:pPr>
            <w:r w:rsidRPr="001F6950">
              <w:rPr>
                <w:b/>
                <w:bCs/>
                <w:sz w:val="28"/>
                <w:szCs w:val="28"/>
              </w:rPr>
              <w:t>CLEARANCE FOR</w:t>
            </w:r>
          </w:p>
        </w:tc>
        <w:tc>
          <w:tcPr>
            <w:tcW w:w="5098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4B0D6B" w14:textId="0ED46378" w:rsidR="00C836CF" w:rsidRDefault="00C836CF" w:rsidP="00C836CF">
            <w:r>
              <w:object w:dxaOrig="1440" w:dyaOrig="1440" w14:anchorId="0A05ADB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9" type="#_x0000_t75" style="width:234.4pt;height:18.4pt" o:ole="">
                  <v:imagedata r:id="rId7" o:title=""/>
                </v:shape>
                <w:control r:id="rId8" w:name="ComboBox1" w:shapeid="_x0000_i1039"/>
              </w:object>
            </w:r>
          </w:p>
        </w:tc>
      </w:tr>
    </w:tbl>
    <w:p w14:paraId="1EDDC51C" w14:textId="77777777" w:rsidR="00C708BD" w:rsidRDefault="00C708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576"/>
        <w:gridCol w:w="1964"/>
        <w:gridCol w:w="323"/>
        <w:gridCol w:w="2611"/>
        <w:gridCol w:w="520"/>
        <w:gridCol w:w="992"/>
        <w:gridCol w:w="1991"/>
      </w:tblGrid>
      <w:tr w:rsidR="001F6950" w14:paraId="17A2283F" w14:textId="77777777" w:rsidTr="00ED6673">
        <w:trPr>
          <w:trHeight w:val="325"/>
        </w:trPr>
        <w:tc>
          <w:tcPr>
            <w:tcW w:w="194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3CDF8D6D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DEPARTMENT</w:t>
            </w:r>
          </w:p>
        </w:tc>
        <w:tc>
          <w:tcPr>
            <w:tcW w:w="1964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674168A9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ACTION</w:t>
            </w:r>
          </w:p>
        </w:tc>
        <w:tc>
          <w:tcPr>
            <w:tcW w:w="2934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35901F8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REMARKS</w:t>
            </w:r>
          </w:p>
        </w:tc>
        <w:tc>
          <w:tcPr>
            <w:tcW w:w="1512" w:type="dxa"/>
            <w:gridSpan w:val="2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18AD7A7C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991" w:type="dxa"/>
            <w:tcBorders>
              <w:top w:val="single" w:sz="4" w:space="0" w:color="auto"/>
            </w:tcBorders>
            <w:shd w:val="clear" w:color="auto" w:fill="D9D9D9" w:themeFill="background1" w:themeFillShade="D9"/>
          </w:tcPr>
          <w:p w14:paraId="5240B665" w14:textId="77777777" w:rsidR="001F6950" w:rsidRPr="001F6950" w:rsidRDefault="001F6950" w:rsidP="001F6950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1F6950" w14:paraId="54B37BCB" w14:textId="77777777" w:rsidTr="00ED6673">
        <w:trPr>
          <w:trHeight w:val="418"/>
        </w:trPr>
        <w:tc>
          <w:tcPr>
            <w:tcW w:w="1944" w:type="dxa"/>
            <w:gridSpan w:val="2"/>
          </w:tcPr>
          <w:p w14:paraId="42EEAD69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PROJECT</w:t>
            </w:r>
          </w:p>
        </w:tc>
        <w:tc>
          <w:tcPr>
            <w:tcW w:w="1964" w:type="dxa"/>
          </w:tcPr>
          <w:p w14:paraId="597F7BA5" w14:textId="77777777" w:rsidR="001F6950" w:rsidRDefault="001F6950">
            <w:r>
              <w:t>Tools</w:t>
            </w:r>
          </w:p>
        </w:tc>
        <w:tc>
          <w:tcPr>
            <w:tcW w:w="2934" w:type="dxa"/>
            <w:gridSpan w:val="2"/>
            <w:vAlign w:val="center"/>
          </w:tcPr>
          <w:p w14:paraId="0AB7555E" w14:textId="5A1F1726" w:rsidR="001F6950" w:rsidRDefault="001F6950" w:rsidP="005F6C69">
            <w:pPr>
              <w:jc w:val="center"/>
            </w:pPr>
          </w:p>
        </w:tc>
        <w:tc>
          <w:tcPr>
            <w:tcW w:w="1512" w:type="dxa"/>
            <w:gridSpan w:val="2"/>
          </w:tcPr>
          <w:p w14:paraId="3652A442" w14:textId="77777777" w:rsidR="001F6950" w:rsidRDefault="001F6950"/>
        </w:tc>
        <w:tc>
          <w:tcPr>
            <w:tcW w:w="1991" w:type="dxa"/>
          </w:tcPr>
          <w:p w14:paraId="1B7438CB" w14:textId="77777777" w:rsidR="001F6950" w:rsidRDefault="001F6950"/>
        </w:tc>
      </w:tr>
      <w:tr w:rsidR="001F6950" w14:paraId="72C6C64E" w14:textId="77777777" w:rsidTr="00ED6673">
        <w:trPr>
          <w:trHeight w:val="418"/>
        </w:trPr>
        <w:tc>
          <w:tcPr>
            <w:tcW w:w="1944" w:type="dxa"/>
            <w:gridSpan w:val="2"/>
          </w:tcPr>
          <w:p w14:paraId="04A0EF7E" w14:textId="77777777" w:rsidR="001F6950" w:rsidRPr="001F6950" w:rsidRDefault="001F6950">
            <w:pPr>
              <w:rPr>
                <w:b/>
                <w:bCs/>
              </w:rPr>
            </w:pPr>
            <w:r>
              <w:rPr>
                <w:b/>
                <w:bCs/>
              </w:rPr>
              <w:t>OFFICE</w:t>
            </w:r>
          </w:p>
        </w:tc>
        <w:tc>
          <w:tcPr>
            <w:tcW w:w="1964" w:type="dxa"/>
          </w:tcPr>
          <w:p w14:paraId="2D1078F6" w14:textId="77777777" w:rsidR="001F6950" w:rsidRDefault="001F6950">
            <w:r>
              <w:t>DRAWER / KEY</w:t>
            </w:r>
          </w:p>
        </w:tc>
        <w:tc>
          <w:tcPr>
            <w:tcW w:w="2934" w:type="dxa"/>
            <w:gridSpan w:val="2"/>
            <w:vAlign w:val="center"/>
          </w:tcPr>
          <w:p w14:paraId="6BFD3414" w14:textId="75C7E85D" w:rsidR="001F6950" w:rsidRDefault="001F6950" w:rsidP="005F6C69">
            <w:pPr>
              <w:jc w:val="center"/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6BC3E4BD" w14:textId="77777777" w:rsidR="001F6950" w:rsidRDefault="001F6950"/>
        </w:tc>
        <w:tc>
          <w:tcPr>
            <w:tcW w:w="1991" w:type="dxa"/>
            <w:tcBorders>
              <w:bottom w:val="single" w:sz="4" w:space="0" w:color="auto"/>
            </w:tcBorders>
          </w:tcPr>
          <w:p w14:paraId="552B2211" w14:textId="77777777" w:rsidR="001F6950" w:rsidRDefault="001F6950"/>
        </w:tc>
      </w:tr>
      <w:tr w:rsidR="001F6950" w14:paraId="3F63C459" w14:textId="77777777" w:rsidTr="00ED6673">
        <w:trPr>
          <w:trHeight w:val="418"/>
        </w:trPr>
        <w:tc>
          <w:tcPr>
            <w:tcW w:w="1944" w:type="dxa"/>
            <w:gridSpan w:val="2"/>
          </w:tcPr>
          <w:p w14:paraId="4EB2A043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 xml:space="preserve">HOUSING </w:t>
            </w:r>
          </w:p>
        </w:tc>
        <w:tc>
          <w:tcPr>
            <w:tcW w:w="1964" w:type="dxa"/>
          </w:tcPr>
          <w:p w14:paraId="35BB02FB" w14:textId="77777777" w:rsidR="001F6950" w:rsidRDefault="001F6950">
            <w:r>
              <w:t>Accommodation</w:t>
            </w:r>
          </w:p>
        </w:tc>
        <w:tc>
          <w:tcPr>
            <w:tcW w:w="2934" w:type="dxa"/>
            <w:gridSpan w:val="2"/>
            <w:vAlign w:val="center"/>
          </w:tcPr>
          <w:p w14:paraId="626E2C73" w14:textId="112A36A4" w:rsidR="001F6950" w:rsidRDefault="001F6950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37AC2CBE" w14:textId="77777777" w:rsidR="001F6950" w:rsidRDefault="001F6950"/>
        </w:tc>
        <w:tc>
          <w:tcPr>
            <w:tcW w:w="1991" w:type="dxa"/>
            <w:tcBorders>
              <w:bottom w:val="single" w:sz="4" w:space="0" w:color="auto"/>
            </w:tcBorders>
          </w:tcPr>
          <w:p w14:paraId="633D3D41" w14:textId="77777777" w:rsidR="001F6950" w:rsidRDefault="001F6950"/>
        </w:tc>
      </w:tr>
      <w:tr w:rsidR="001F6950" w14:paraId="5A6E3805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71706D16" w14:textId="77777777" w:rsidR="001F6950" w:rsidRPr="001F6950" w:rsidRDefault="001F6950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TRANSPORTATION</w:t>
            </w:r>
          </w:p>
        </w:tc>
        <w:tc>
          <w:tcPr>
            <w:tcW w:w="1964" w:type="dxa"/>
          </w:tcPr>
          <w:p w14:paraId="0115CE45" w14:textId="77777777" w:rsidR="001F6950" w:rsidRDefault="001F6950">
            <w:r>
              <w:t>Vehicle Type</w:t>
            </w:r>
          </w:p>
        </w:tc>
        <w:tc>
          <w:tcPr>
            <w:tcW w:w="2934" w:type="dxa"/>
            <w:gridSpan w:val="2"/>
            <w:vAlign w:val="center"/>
          </w:tcPr>
          <w:p w14:paraId="3C96E87C" w14:textId="615B4552" w:rsidR="001F6950" w:rsidRDefault="001F6950" w:rsidP="00D00E23"/>
        </w:tc>
        <w:tc>
          <w:tcPr>
            <w:tcW w:w="1512" w:type="dxa"/>
            <w:gridSpan w:val="2"/>
            <w:tcBorders>
              <w:bottom w:val="nil"/>
            </w:tcBorders>
          </w:tcPr>
          <w:p w14:paraId="0461B877" w14:textId="77777777" w:rsidR="001F6950" w:rsidRDefault="001F6950"/>
        </w:tc>
        <w:tc>
          <w:tcPr>
            <w:tcW w:w="1991" w:type="dxa"/>
            <w:tcBorders>
              <w:bottom w:val="nil"/>
            </w:tcBorders>
          </w:tcPr>
          <w:p w14:paraId="33EE5CE3" w14:textId="77777777" w:rsidR="001F6950" w:rsidRDefault="001F6950"/>
        </w:tc>
      </w:tr>
      <w:tr w:rsidR="00145424" w14:paraId="0FB6842E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51680390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1E5D8CCC" w14:textId="77777777" w:rsidR="00145424" w:rsidRDefault="00145424" w:rsidP="00145424">
            <w:r>
              <w:t>Plate Number</w:t>
            </w:r>
          </w:p>
        </w:tc>
        <w:tc>
          <w:tcPr>
            <w:tcW w:w="2934" w:type="dxa"/>
            <w:gridSpan w:val="2"/>
            <w:vAlign w:val="center"/>
          </w:tcPr>
          <w:p w14:paraId="05EF2DA7" w14:textId="3D6E2A82" w:rsidR="00145424" w:rsidRDefault="005364C6" w:rsidP="00671805">
            <w:r>
              <w:t xml:space="preserve">                       </w:t>
            </w: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43B71458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6194420B" w14:textId="77777777" w:rsidR="00145424" w:rsidRDefault="00145424" w:rsidP="00145424"/>
        </w:tc>
      </w:tr>
      <w:tr w:rsidR="00145424" w14:paraId="25034355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</w:tcBorders>
          </w:tcPr>
          <w:p w14:paraId="67F98691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6AAC48CE" w14:textId="77777777" w:rsidR="00145424" w:rsidRDefault="00145424" w:rsidP="00145424">
            <w:r>
              <w:t>Penalty</w:t>
            </w:r>
          </w:p>
        </w:tc>
        <w:tc>
          <w:tcPr>
            <w:tcW w:w="2934" w:type="dxa"/>
            <w:gridSpan w:val="2"/>
            <w:vAlign w:val="center"/>
          </w:tcPr>
          <w:p w14:paraId="6E7208C2" w14:textId="5C2DC1C8" w:rsidR="00145424" w:rsidRDefault="00145424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single" w:sz="4" w:space="0" w:color="auto"/>
            </w:tcBorders>
          </w:tcPr>
          <w:p w14:paraId="27C6F955" w14:textId="77777777" w:rsidR="00145424" w:rsidRDefault="00145424" w:rsidP="00145424"/>
        </w:tc>
        <w:tc>
          <w:tcPr>
            <w:tcW w:w="1991" w:type="dxa"/>
            <w:tcBorders>
              <w:top w:val="nil"/>
              <w:bottom w:val="single" w:sz="4" w:space="0" w:color="auto"/>
            </w:tcBorders>
          </w:tcPr>
          <w:p w14:paraId="1757F94A" w14:textId="77777777" w:rsidR="00145424" w:rsidRDefault="00145424" w:rsidP="00145424"/>
        </w:tc>
      </w:tr>
      <w:tr w:rsidR="00145424" w14:paraId="22B6C06B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93AD73E" w14:textId="77777777" w:rsidR="00145424" w:rsidRPr="001F6950" w:rsidRDefault="00145424" w:rsidP="00145424">
            <w:pPr>
              <w:rPr>
                <w:b/>
                <w:bCs/>
              </w:rPr>
            </w:pPr>
            <w:r>
              <w:rPr>
                <w:b/>
                <w:bCs/>
              </w:rPr>
              <w:t>ACCOUNTS</w:t>
            </w:r>
          </w:p>
        </w:tc>
        <w:tc>
          <w:tcPr>
            <w:tcW w:w="1964" w:type="dxa"/>
          </w:tcPr>
          <w:p w14:paraId="31602451" w14:textId="77777777" w:rsidR="00145424" w:rsidRDefault="00145424" w:rsidP="00145424">
            <w:r>
              <w:t>Advance Loan</w:t>
            </w:r>
          </w:p>
        </w:tc>
        <w:tc>
          <w:tcPr>
            <w:tcW w:w="2934" w:type="dxa"/>
            <w:gridSpan w:val="2"/>
            <w:vAlign w:val="center"/>
          </w:tcPr>
          <w:p w14:paraId="505DF325" w14:textId="626FFAE2" w:rsidR="00145424" w:rsidRDefault="00145424" w:rsidP="00145424"/>
        </w:tc>
        <w:tc>
          <w:tcPr>
            <w:tcW w:w="1512" w:type="dxa"/>
            <w:gridSpan w:val="2"/>
            <w:tcBorders>
              <w:bottom w:val="nil"/>
            </w:tcBorders>
          </w:tcPr>
          <w:p w14:paraId="3F45A35D" w14:textId="77777777" w:rsidR="00145424" w:rsidRDefault="00145424" w:rsidP="00145424"/>
        </w:tc>
        <w:tc>
          <w:tcPr>
            <w:tcW w:w="1991" w:type="dxa"/>
            <w:tcBorders>
              <w:bottom w:val="nil"/>
            </w:tcBorders>
          </w:tcPr>
          <w:p w14:paraId="6D990737" w14:textId="77777777" w:rsidR="00145424" w:rsidRDefault="00145424" w:rsidP="00145424"/>
        </w:tc>
      </w:tr>
      <w:tr w:rsidR="00145424" w14:paraId="5CDE9193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58009107" w14:textId="77777777" w:rsidR="00145424" w:rsidRDefault="00145424" w:rsidP="00145424"/>
        </w:tc>
        <w:tc>
          <w:tcPr>
            <w:tcW w:w="1964" w:type="dxa"/>
          </w:tcPr>
          <w:p w14:paraId="28C89050" w14:textId="77777777" w:rsidR="00145424" w:rsidRDefault="00145424" w:rsidP="00145424">
            <w:r>
              <w:t>Petty Cash</w:t>
            </w:r>
          </w:p>
        </w:tc>
        <w:tc>
          <w:tcPr>
            <w:tcW w:w="2934" w:type="dxa"/>
            <w:gridSpan w:val="2"/>
            <w:vAlign w:val="center"/>
          </w:tcPr>
          <w:p w14:paraId="31550D94" w14:textId="7CF89926" w:rsidR="00145424" w:rsidRDefault="00145424" w:rsidP="00145424"/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26F6A94E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5FC9D433" w14:textId="77777777" w:rsidR="00145424" w:rsidRDefault="00145424" w:rsidP="00145424"/>
        </w:tc>
      </w:tr>
      <w:tr w:rsidR="00145424" w14:paraId="43CA4285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6183A791" w14:textId="77777777" w:rsidR="00145424" w:rsidRDefault="00145424" w:rsidP="00145424"/>
        </w:tc>
        <w:tc>
          <w:tcPr>
            <w:tcW w:w="1964" w:type="dxa"/>
          </w:tcPr>
          <w:p w14:paraId="12C0467C" w14:textId="77777777" w:rsidR="00145424" w:rsidRDefault="00145424" w:rsidP="00145424">
            <w:r>
              <w:t>Personal Loan</w:t>
            </w:r>
          </w:p>
        </w:tc>
        <w:tc>
          <w:tcPr>
            <w:tcW w:w="2934" w:type="dxa"/>
            <w:gridSpan w:val="2"/>
            <w:vAlign w:val="center"/>
          </w:tcPr>
          <w:p w14:paraId="755CD098" w14:textId="681839F8" w:rsidR="00145424" w:rsidRDefault="00145424" w:rsidP="00145424"/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04BB575A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2212BC30" w14:textId="77777777" w:rsidR="00145424" w:rsidRDefault="00145424" w:rsidP="00145424"/>
        </w:tc>
      </w:tr>
      <w:tr w:rsidR="00145424" w14:paraId="6FF41322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</w:tcBorders>
          </w:tcPr>
          <w:p w14:paraId="4166D44A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20EAEAE9" w14:textId="77777777" w:rsidR="00145424" w:rsidRDefault="00145424" w:rsidP="00145424">
            <w:r>
              <w:t>Penalty Deduction</w:t>
            </w:r>
          </w:p>
        </w:tc>
        <w:tc>
          <w:tcPr>
            <w:tcW w:w="2934" w:type="dxa"/>
            <w:gridSpan w:val="2"/>
            <w:vAlign w:val="center"/>
          </w:tcPr>
          <w:p w14:paraId="6F429FD1" w14:textId="0474BFFB" w:rsidR="00145424" w:rsidRDefault="00145424" w:rsidP="00145424"/>
        </w:tc>
        <w:tc>
          <w:tcPr>
            <w:tcW w:w="1512" w:type="dxa"/>
            <w:gridSpan w:val="2"/>
            <w:tcBorders>
              <w:top w:val="nil"/>
            </w:tcBorders>
          </w:tcPr>
          <w:p w14:paraId="69FA1773" w14:textId="77777777" w:rsidR="00145424" w:rsidRDefault="00145424" w:rsidP="00145424"/>
        </w:tc>
        <w:tc>
          <w:tcPr>
            <w:tcW w:w="1991" w:type="dxa"/>
            <w:tcBorders>
              <w:top w:val="nil"/>
            </w:tcBorders>
          </w:tcPr>
          <w:p w14:paraId="3A6280CD" w14:textId="77777777" w:rsidR="00145424" w:rsidRDefault="00145424" w:rsidP="00145424"/>
        </w:tc>
      </w:tr>
      <w:tr w:rsidR="00145424" w14:paraId="65B43465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18EF751" w14:textId="77777777" w:rsidR="00145424" w:rsidRPr="001F6950" w:rsidRDefault="00145424" w:rsidP="00145424">
            <w:pPr>
              <w:rPr>
                <w:b/>
                <w:bCs/>
              </w:rPr>
            </w:pPr>
            <w:r>
              <w:rPr>
                <w:b/>
                <w:bCs/>
              </w:rPr>
              <w:t>HR Department</w:t>
            </w:r>
          </w:p>
        </w:tc>
        <w:tc>
          <w:tcPr>
            <w:tcW w:w="1964" w:type="dxa"/>
          </w:tcPr>
          <w:p w14:paraId="64B28A8E" w14:textId="77777777" w:rsidR="00145424" w:rsidRDefault="00145424" w:rsidP="00145424">
            <w:r>
              <w:t>Medical Deletion</w:t>
            </w:r>
          </w:p>
        </w:tc>
        <w:tc>
          <w:tcPr>
            <w:tcW w:w="2934" w:type="dxa"/>
            <w:gridSpan w:val="2"/>
            <w:vAlign w:val="center"/>
          </w:tcPr>
          <w:p w14:paraId="307A6944" w14:textId="0DF5AE58" w:rsidR="00145424" w:rsidRDefault="00145424" w:rsidP="00145424"/>
        </w:tc>
        <w:tc>
          <w:tcPr>
            <w:tcW w:w="1512" w:type="dxa"/>
            <w:gridSpan w:val="2"/>
          </w:tcPr>
          <w:p w14:paraId="6325286C" w14:textId="77777777" w:rsidR="00145424" w:rsidRDefault="00145424" w:rsidP="00145424"/>
        </w:tc>
        <w:tc>
          <w:tcPr>
            <w:tcW w:w="1991" w:type="dxa"/>
          </w:tcPr>
          <w:p w14:paraId="238CA575" w14:textId="77777777" w:rsidR="00145424" w:rsidRDefault="00145424" w:rsidP="00145424"/>
        </w:tc>
      </w:tr>
      <w:tr w:rsidR="00145424" w14:paraId="7A64AC0C" w14:textId="77777777" w:rsidTr="00A700E7">
        <w:trPr>
          <w:trHeight w:val="413"/>
        </w:trPr>
        <w:tc>
          <w:tcPr>
            <w:tcW w:w="1944" w:type="dxa"/>
            <w:gridSpan w:val="2"/>
            <w:tcBorders>
              <w:top w:val="nil"/>
            </w:tcBorders>
          </w:tcPr>
          <w:p w14:paraId="4D4AFE0D" w14:textId="77777777" w:rsidR="00145424" w:rsidRPr="001F6950" w:rsidRDefault="00145424" w:rsidP="00145424">
            <w:pPr>
              <w:rPr>
                <w:b/>
                <w:bCs/>
              </w:rPr>
            </w:pPr>
          </w:p>
        </w:tc>
        <w:tc>
          <w:tcPr>
            <w:tcW w:w="1964" w:type="dxa"/>
          </w:tcPr>
          <w:p w14:paraId="5101201F" w14:textId="77777777" w:rsidR="00145424" w:rsidRDefault="00145424" w:rsidP="00145424">
            <w:r>
              <w:t>GOSI Deletion</w:t>
            </w:r>
          </w:p>
        </w:tc>
        <w:tc>
          <w:tcPr>
            <w:tcW w:w="2934" w:type="dxa"/>
            <w:gridSpan w:val="2"/>
            <w:vAlign w:val="center"/>
          </w:tcPr>
          <w:p w14:paraId="333A3894" w14:textId="252E1540" w:rsidR="00145424" w:rsidRDefault="00145424" w:rsidP="00145424"/>
        </w:tc>
        <w:tc>
          <w:tcPr>
            <w:tcW w:w="1512" w:type="dxa"/>
            <w:gridSpan w:val="2"/>
            <w:tcBorders>
              <w:bottom w:val="single" w:sz="4" w:space="0" w:color="auto"/>
            </w:tcBorders>
          </w:tcPr>
          <w:p w14:paraId="5B994E25" w14:textId="77777777" w:rsidR="00145424" w:rsidRDefault="00145424" w:rsidP="00145424"/>
        </w:tc>
        <w:tc>
          <w:tcPr>
            <w:tcW w:w="1991" w:type="dxa"/>
            <w:tcBorders>
              <w:bottom w:val="single" w:sz="4" w:space="0" w:color="auto"/>
            </w:tcBorders>
          </w:tcPr>
          <w:p w14:paraId="2357CD1E" w14:textId="77777777" w:rsidR="00145424" w:rsidRDefault="00145424" w:rsidP="00145424"/>
        </w:tc>
      </w:tr>
      <w:tr w:rsidR="00145424" w14:paraId="0C9259D1" w14:textId="77777777" w:rsidTr="00ED6673">
        <w:trPr>
          <w:trHeight w:val="418"/>
        </w:trPr>
        <w:tc>
          <w:tcPr>
            <w:tcW w:w="1944" w:type="dxa"/>
            <w:gridSpan w:val="2"/>
            <w:tcBorders>
              <w:bottom w:val="nil"/>
            </w:tcBorders>
          </w:tcPr>
          <w:p w14:paraId="03293263" w14:textId="77777777" w:rsidR="00145424" w:rsidRPr="001F6950" w:rsidRDefault="00145424" w:rsidP="00145424">
            <w:pPr>
              <w:rPr>
                <w:b/>
                <w:bCs/>
              </w:rPr>
            </w:pPr>
            <w:r w:rsidRPr="001F6950">
              <w:rPr>
                <w:b/>
                <w:bCs/>
              </w:rPr>
              <w:t>IT Department</w:t>
            </w:r>
          </w:p>
        </w:tc>
        <w:tc>
          <w:tcPr>
            <w:tcW w:w="1964" w:type="dxa"/>
          </w:tcPr>
          <w:p w14:paraId="5E7EB457" w14:textId="77777777" w:rsidR="00145424" w:rsidRDefault="00145424" w:rsidP="00145424">
            <w:r>
              <w:t>Computer / Laptop</w:t>
            </w:r>
          </w:p>
        </w:tc>
        <w:tc>
          <w:tcPr>
            <w:tcW w:w="2934" w:type="dxa"/>
            <w:gridSpan w:val="2"/>
            <w:vAlign w:val="center"/>
          </w:tcPr>
          <w:p w14:paraId="3DD9462C" w14:textId="13DD1692" w:rsidR="00145424" w:rsidRDefault="0036479A" w:rsidP="009636C9">
            <w:r>
              <w:t xml:space="preserve">     </w:t>
            </w:r>
            <w:r w:rsidR="004651A0">
              <w:t xml:space="preserve">  </w:t>
            </w:r>
            <w:r w:rsidR="00D31715">
              <w:t xml:space="preserve">01 </w:t>
            </w:r>
            <w:r w:rsidR="004651A0">
              <w:t xml:space="preserve">    </w:t>
            </w:r>
          </w:p>
        </w:tc>
        <w:tc>
          <w:tcPr>
            <w:tcW w:w="1512" w:type="dxa"/>
            <w:gridSpan w:val="2"/>
            <w:tcBorders>
              <w:bottom w:val="nil"/>
            </w:tcBorders>
          </w:tcPr>
          <w:p w14:paraId="5365EB49" w14:textId="77777777" w:rsidR="00145424" w:rsidRDefault="00145424" w:rsidP="00145424"/>
        </w:tc>
        <w:tc>
          <w:tcPr>
            <w:tcW w:w="1991" w:type="dxa"/>
            <w:tcBorders>
              <w:bottom w:val="nil"/>
            </w:tcBorders>
          </w:tcPr>
          <w:p w14:paraId="08003F8B" w14:textId="77777777" w:rsidR="00145424" w:rsidRDefault="00145424" w:rsidP="00145424"/>
        </w:tc>
      </w:tr>
      <w:tr w:rsidR="00145424" w14:paraId="42D6E731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658C61BE" w14:textId="77777777" w:rsidR="00145424" w:rsidRDefault="00145424" w:rsidP="00145424"/>
        </w:tc>
        <w:tc>
          <w:tcPr>
            <w:tcW w:w="1964" w:type="dxa"/>
          </w:tcPr>
          <w:p w14:paraId="558EA66A" w14:textId="77777777" w:rsidR="00145424" w:rsidRDefault="00145424" w:rsidP="00145424">
            <w:r>
              <w:t>SAP User</w:t>
            </w:r>
          </w:p>
        </w:tc>
        <w:tc>
          <w:tcPr>
            <w:tcW w:w="2934" w:type="dxa"/>
            <w:gridSpan w:val="2"/>
            <w:vAlign w:val="center"/>
          </w:tcPr>
          <w:p w14:paraId="5C931C07" w14:textId="26768782" w:rsidR="00145424" w:rsidRDefault="00145424" w:rsidP="00AF0FB7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12A72B7C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323BFFF3" w14:textId="77777777" w:rsidR="00145424" w:rsidRDefault="00145424" w:rsidP="00145424"/>
        </w:tc>
      </w:tr>
      <w:tr w:rsidR="00145424" w14:paraId="328C042B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nil"/>
            </w:tcBorders>
          </w:tcPr>
          <w:p w14:paraId="49701B71" w14:textId="77777777" w:rsidR="00145424" w:rsidRDefault="00145424" w:rsidP="00145424"/>
        </w:tc>
        <w:tc>
          <w:tcPr>
            <w:tcW w:w="1964" w:type="dxa"/>
          </w:tcPr>
          <w:p w14:paraId="6CD99351" w14:textId="77777777" w:rsidR="00145424" w:rsidRDefault="00145424" w:rsidP="00145424">
            <w:r>
              <w:t>SIM Card</w:t>
            </w:r>
          </w:p>
        </w:tc>
        <w:tc>
          <w:tcPr>
            <w:tcW w:w="2934" w:type="dxa"/>
            <w:gridSpan w:val="2"/>
            <w:vAlign w:val="center"/>
          </w:tcPr>
          <w:p w14:paraId="71F57F63" w14:textId="47D9848D" w:rsidR="00145424" w:rsidRDefault="002B0A74" w:rsidP="002B0A74">
            <w:r>
              <w:t xml:space="preserve">         </w:t>
            </w:r>
            <w:r w:rsidR="00A460E5">
              <w:t xml:space="preserve"> </w:t>
            </w:r>
            <w:r>
              <w:t xml:space="preserve">     </w:t>
            </w:r>
          </w:p>
        </w:tc>
        <w:tc>
          <w:tcPr>
            <w:tcW w:w="1512" w:type="dxa"/>
            <w:gridSpan w:val="2"/>
            <w:tcBorders>
              <w:top w:val="nil"/>
              <w:bottom w:val="nil"/>
            </w:tcBorders>
          </w:tcPr>
          <w:p w14:paraId="7224E7A2" w14:textId="77777777" w:rsidR="00145424" w:rsidRDefault="00145424" w:rsidP="00145424"/>
        </w:tc>
        <w:tc>
          <w:tcPr>
            <w:tcW w:w="1991" w:type="dxa"/>
            <w:tcBorders>
              <w:top w:val="nil"/>
              <w:bottom w:val="nil"/>
            </w:tcBorders>
          </w:tcPr>
          <w:p w14:paraId="0CD716A2" w14:textId="77777777" w:rsidR="00145424" w:rsidRDefault="00145424" w:rsidP="00145424"/>
        </w:tc>
      </w:tr>
      <w:tr w:rsidR="00145424" w14:paraId="3FB520DA" w14:textId="77777777" w:rsidTr="00ED6673">
        <w:trPr>
          <w:trHeight w:val="418"/>
        </w:trPr>
        <w:tc>
          <w:tcPr>
            <w:tcW w:w="1944" w:type="dxa"/>
            <w:gridSpan w:val="2"/>
            <w:tcBorders>
              <w:top w:val="nil"/>
              <w:bottom w:val="single" w:sz="4" w:space="0" w:color="auto"/>
            </w:tcBorders>
          </w:tcPr>
          <w:p w14:paraId="4088ABC1" w14:textId="77777777" w:rsidR="00145424" w:rsidRDefault="00145424" w:rsidP="00145424"/>
        </w:tc>
        <w:tc>
          <w:tcPr>
            <w:tcW w:w="1964" w:type="dxa"/>
            <w:tcBorders>
              <w:bottom w:val="single" w:sz="4" w:space="0" w:color="auto"/>
            </w:tcBorders>
          </w:tcPr>
          <w:p w14:paraId="5631E58D" w14:textId="77777777" w:rsidR="00145424" w:rsidRDefault="00145424" w:rsidP="00145424">
            <w:r>
              <w:t>Mobile</w:t>
            </w:r>
          </w:p>
        </w:tc>
        <w:tc>
          <w:tcPr>
            <w:tcW w:w="2934" w:type="dxa"/>
            <w:gridSpan w:val="2"/>
            <w:tcBorders>
              <w:bottom w:val="single" w:sz="4" w:space="0" w:color="auto"/>
            </w:tcBorders>
            <w:vAlign w:val="center"/>
          </w:tcPr>
          <w:p w14:paraId="53403547" w14:textId="2B47B5FA" w:rsidR="00145424" w:rsidRDefault="00145424" w:rsidP="00145424">
            <w:pPr>
              <w:jc w:val="center"/>
            </w:pPr>
          </w:p>
        </w:tc>
        <w:tc>
          <w:tcPr>
            <w:tcW w:w="1512" w:type="dxa"/>
            <w:gridSpan w:val="2"/>
            <w:tcBorders>
              <w:top w:val="nil"/>
              <w:bottom w:val="single" w:sz="4" w:space="0" w:color="auto"/>
            </w:tcBorders>
          </w:tcPr>
          <w:p w14:paraId="6148C393" w14:textId="77777777" w:rsidR="00145424" w:rsidRDefault="00145424" w:rsidP="00145424"/>
        </w:tc>
        <w:tc>
          <w:tcPr>
            <w:tcW w:w="1991" w:type="dxa"/>
            <w:tcBorders>
              <w:top w:val="nil"/>
              <w:bottom w:val="single" w:sz="4" w:space="0" w:color="auto"/>
            </w:tcBorders>
          </w:tcPr>
          <w:p w14:paraId="3F83D5FD" w14:textId="77777777" w:rsidR="00145424" w:rsidRDefault="00145424" w:rsidP="00145424"/>
        </w:tc>
      </w:tr>
      <w:tr w:rsidR="00145424" w14:paraId="29E896F7" w14:textId="77777777" w:rsidTr="00ED6673">
        <w:trPr>
          <w:trHeight w:val="164"/>
        </w:trPr>
        <w:tc>
          <w:tcPr>
            <w:tcW w:w="1944" w:type="dxa"/>
            <w:gridSpan w:val="2"/>
            <w:tcBorders>
              <w:left w:val="nil"/>
              <w:bottom w:val="nil"/>
              <w:right w:val="nil"/>
            </w:tcBorders>
          </w:tcPr>
          <w:p w14:paraId="22BA3226" w14:textId="77777777" w:rsidR="00145424" w:rsidRDefault="00145424" w:rsidP="00145424"/>
        </w:tc>
        <w:tc>
          <w:tcPr>
            <w:tcW w:w="1964" w:type="dxa"/>
            <w:tcBorders>
              <w:left w:val="nil"/>
              <w:bottom w:val="nil"/>
              <w:right w:val="nil"/>
            </w:tcBorders>
          </w:tcPr>
          <w:p w14:paraId="5C22A54F" w14:textId="77777777" w:rsidR="00145424" w:rsidRDefault="00145424" w:rsidP="00145424"/>
        </w:tc>
        <w:tc>
          <w:tcPr>
            <w:tcW w:w="2934" w:type="dxa"/>
            <w:gridSpan w:val="2"/>
            <w:tcBorders>
              <w:left w:val="nil"/>
              <w:bottom w:val="nil"/>
              <w:right w:val="nil"/>
            </w:tcBorders>
          </w:tcPr>
          <w:p w14:paraId="382CA8CF" w14:textId="77777777" w:rsidR="00145424" w:rsidRDefault="00145424" w:rsidP="00145424"/>
        </w:tc>
        <w:tc>
          <w:tcPr>
            <w:tcW w:w="1512" w:type="dxa"/>
            <w:gridSpan w:val="2"/>
            <w:tcBorders>
              <w:left w:val="nil"/>
              <w:bottom w:val="nil"/>
              <w:right w:val="nil"/>
            </w:tcBorders>
          </w:tcPr>
          <w:p w14:paraId="2454D043" w14:textId="77777777" w:rsidR="00145424" w:rsidRDefault="00145424" w:rsidP="00145424"/>
        </w:tc>
        <w:tc>
          <w:tcPr>
            <w:tcW w:w="1991" w:type="dxa"/>
            <w:tcBorders>
              <w:left w:val="nil"/>
              <w:bottom w:val="nil"/>
              <w:right w:val="nil"/>
            </w:tcBorders>
          </w:tcPr>
          <w:p w14:paraId="64C6639E" w14:textId="77777777" w:rsidR="00145424" w:rsidRDefault="00145424" w:rsidP="00145424"/>
        </w:tc>
      </w:tr>
      <w:tr w:rsidR="00145424" w14:paraId="048C7F0C" w14:textId="77777777" w:rsidTr="00ED6673">
        <w:trPr>
          <w:trHeight w:val="255"/>
        </w:trPr>
        <w:tc>
          <w:tcPr>
            <w:tcW w:w="194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AF45127" w14:textId="77777777" w:rsidR="00145424" w:rsidRDefault="00145424" w:rsidP="00145424"/>
        </w:tc>
        <w:tc>
          <w:tcPr>
            <w:tcW w:w="1964" w:type="dxa"/>
            <w:tcBorders>
              <w:top w:val="nil"/>
              <w:left w:val="nil"/>
              <w:bottom w:val="nil"/>
              <w:right w:val="nil"/>
            </w:tcBorders>
          </w:tcPr>
          <w:p w14:paraId="69DA33AF" w14:textId="77777777" w:rsidR="00145424" w:rsidRDefault="00145424" w:rsidP="00145424"/>
        </w:tc>
        <w:tc>
          <w:tcPr>
            <w:tcW w:w="293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FDBDB4" w14:textId="77777777" w:rsidR="00145424" w:rsidRDefault="00145424" w:rsidP="00145424"/>
        </w:tc>
        <w:tc>
          <w:tcPr>
            <w:tcW w:w="15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638945" w14:textId="77777777" w:rsidR="00145424" w:rsidRDefault="00145424" w:rsidP="00145424"/>
        </w:tc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</w:tcPr>
          <w:p w14:paraId="0495DEAE" w14:textId="77777777" w:rsidR="00145424" w:rsidRDefault="00145424" w:rsidP="00145424"/>
        </w:tc>
      </w:tr>
      <w:tr w:rsidR="00145424" w14:paraId="25072A47" w14:textId="77777777" w:rsidTr="00ED6673">
        <w:trPr>
          <w:trHeight w:val="336"/>
        </w:trPr>
        <w:tc>
          <w:tcPr>
            <w:tcW w:w="10345" w:type="dxa"/>
            <w:gridSpan w:val="8"/>
            <w:shd w:val="clear" w:color="auto" w:fill="D9D9D9" w:themeFill="background1" w:themeFillShade="D9"/>
          </w:tcPr>
          <w:p w14:paraId="1CF2ADED" w14:textId="77777777" w:rsidR="00145424" w:rsidRPr="001F6950" w:rsidRDefault="00145424" w:rsidP="00145424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VERIFIED AND APPROVED BY</w:t>
            </w:r>
          </w:p>
        </w:tc>
      </w:tr>
      <w:tr w:rsidR="00EA2096" w14:paraId="6CFFE600" w14:textId="77777777" w:rsidTr="00A700E7">
        <w:trPr>
          <w:trHeight w:val="548"/>
        </w:trPr>
        <w:tc>
          <w:tcPr>
            <w:tcW w:w="1368" w:type="dxa"/>
            <w:shd w:val="clear" w:color="auto" w:fill="D9D9D9" w:themeFill="background1" w:themeFillShade="D9"/>
          </w:tcPr>
          <w:p w14:paraId="1EED9CB8" w14:textId="77777777" w:rsidR="00EA2096" w:rsidRDefault="00EA2096" w:rsidP="00EA2096"/>
        </w:tc>
        <w:tc>
          <w:tcPr>
            <w:tcW w:w="2863" w:type="dxa"/>
            <w:gridSpan w:val="3"/>
            <w:shd w:val="clear" w:color="auto" w:fill="D9D9D9" w:themeFill="background1" w:themeFillShade="D9"/>
          </w:tcPr>
          <w:p w14:paraId="1CA1F7CB" w14:textId="47A78D75" w:rsidR="00EA2096" w:rsidRPr="001F6950" w:rsidRDefault="00EA2096" w:rsidP="00EA2096">
            <w:pPr>
              <w:rPr>
                <w:b/>
                <w:bCs/>
                <w:sz w:val="26"/>
                <w:szCs w:val="26"/>
              </w:rPr>
            </w:pPr>
            <w:r w:rsidRPr="00717BEC">
              <w:rPr>
                <w:b/>
                <w:bCs/>
                <w:sz w:val="24"/>
                <w:szCs w:val="24"/>
              </w:rPr>
              <w:t>DM/PM/RM/AM</w:t>
            </w:r>
          </w:p>
        </w:tc>
        <w:tc>
          <w:tcPr>
            <w:tcW w:w="3131" w:type="dxa"/>
            <w:gridSpan w:val="2"/>
            <w:shd w:val="clear" w:color="auto" w:fill="D9D9D9" w:themeFill="background1" w:themeFillShade="D9"/>
          </w:tcPr>
          <w:p w14:paraId="0CABDC06" w14:textId="0C785783" w:rsidR="00EA2096" w:rsidRPr="001F6950" w:rsidRDefault="00EA2096" w:rsidP="00EA209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HEAD OF OPERATIONS</w:t>
            </w:r>
          </w:p>
        </w:tc>
        <w:tc>
          <w:tcPr>
            <w:tcW w:w="2983" w:type="dxa"/>
            <w:gridSpan w:val="2"/>
            <w:shd w:val="clear" w:color="auto" w:fill="D9D9D9" w:themeFill="background1" w:themeFillShade="D9"/>
          </w:tcPr>
          <w:p w14:paraId="38248B47" w14:textId="77777777" w:rsidR="00EA2096" w:rsidRPr="001F6950" w:rsidRDefault="00EA2096" w:rsidP="00EA2096">
            <w:pPr>
              <w:jc w:val="center"/>
              <w:rPr>
                <w:b/>
                <w:bCs/>
                <w:sz w:val="28"/>
                <w:szCs w:val="28"/>
              </w:rPr>
            </w:pPr>
            <w:r w:rsidRPr="001F6950">
              <w:rPr>
                <w:b/>
                <w:bCs/>
                <w:sz w:val="28"/>
                <w:szCs w:val="28"/>
              </w:rPr>
              <w:t>HR MANAGER</w:t>
            </w:r>
          </w:p>
        </w:tc>
      </w:tr>
      <w:tr w:rsidR="00EA2096" w14:paraId="335EA0FB" w14:textId="77777777" w:rsidTr="00ED6673">
        <w:trPr>
          <w:trHeight w:val="418"/>
        </w:trPr>
        <w:tc>
          <w:tcPr>
            <w:tcW w:w="1368" w:type="dxa"/>
          </w:tcPr>
          <w:p w14:paraId="30278B95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2863" w:type="dxa"/>
            <w:gridSpan w:val="3"/>
            <w:vAlign w:val="center"/>
          </w:tcPr>
          <w:p w14:paraId="3F542BA3" w14:textId="77777777" w:rsidR="00DD69D3" w:rsidRDefault="00DD69D3" w:rsidP="00DD69D3">
            <w:r>
              <w:t>JAYAPRAKASH RAMAJAYAM</w:t>
            </w:r>
          </w:p>
          <w:p w14:paraId="78229716" w14:textId="172E9532" w:rsidR="00EA2096" w:rsidRDefault="00C212FF" w:rsidP="00DD69D3">
            <w:r>
              <w:t xml:space="preserve">                    </w:t>
            </w:r>
            <w:r w:rsidR="00DD69D3">
              <w:t>703989</w:t>
            </w:r>
          </w:p>
        </w:tc>
        <w:tc>
          <w:tcPr>
            <w:tcW w:w="3131" w:type="dxa"/>
            <w:gridSpan w:val="2"/>
          </w:tcPr>
          <w:p w14:paraId="620B1D87" w14:textId="7FC1F35C" w:rsidR="00EA2096" w:rsidRDefault="00EA2096" w:rsidP="00EA2096">
            <w:r w:rsidRPr="002A74A4">
              <w:rPr>
                <w:b/>
                <w:bCs/>
              </w:rPr>
              <w:t xml:space="preserve">  MOHAMMED ZAYEEM SHAIK</w:t>
            </w:r>
          </w:p>
        </w:tc>
        <w:tc>
          <w:tcPr>
            <w:tcW w:w="2983" w:type="dxa"/>
            <w:gridSpan w:val="2"/>
          </w:tcPr>
          <w:p w14:paraId="5F78ABAB" w14:textId="77777777" w:rsidR="00EA2096" w:rsidRDefault="00EA2096" w:rsidP="00EA2096"/>
        </w:tc>
      </w:tr>
      <w:tr w:rsidR="00EA2096" w14:paraId="14362FBD" w14:textId="77777777" w:rsidTr="00ED6673">
        <w:trPr>
          <w:trHeight w:val="418"/>
        </w:trPr>
        <w:tc>
          <w:tcPr>
            <w:tcW w:w="1368" w:type="dxa"/>
          </w:tcPr>
          <w:p w14:paraId="50527933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2863" w:type="dxa"/>
            <w:gridSpan w:val="3"/>
          </w:tcPr>
          <w:p w14:paraId="07008654" w14:textId="77777777" w:rsidR="00EA2096" w:rsidRDefault="00EA2096" w:rsidP="00EA2096"/>
        </w:tc>
        <w:tc>
          <w:tcPr>
            <w:tcW w:w="3131" w:type="dxa"/>
            <w:gridSpan w:val="2"/>
          </w:tcPr>
          <w:p w14:paraId="3A2DEE1A" w14:textId="77777777" w:rsidR="00EA2096" w:rsidRDefault="00EA2096" w:rsidP="00EA2096"/>
        </w:tc>
        <w:tc>
          <w:tcPr>
            <w:tcW w:w="2983" w:type="dxa"/>
            <w:gridSpan w:val="2"/>
          </w:tcPr>
          <w:p w14:paraId="0F142E05" w14:textId="77777777" w:rsidR="00EA2096" w:rsidRDefault="00EA2096" w:rsidP="00EA2096"/>
        </w:tc>
      </w:tr>
      <w:tr w:rsidR="00EA2096" w14:paraId="366E3E49" w14:textId="77777777" w:rsidTr="00ED6673">
        <w:trPr>
          <w:trHeight w:val="418"/>
        </w:trPr>
        <w:tc>
          <w:tcPr>
            <w:tcW w:w="1368" w:type="dxa"/>
          </w:tcPr>
          <w:p w14:paraId="7DD228CB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2863" w:type="dxa"/>
            <w:gridSpan w:val="3"/>
            <w:vAlign w:val="center"/>
          </w:tcPr>
          <w:p w14:paraId="0273EA5D" w14:textId="0454BA14" w:rsidR="00EA2096" w:rsidRDefault="00EA2096" w:rsidP="00EA2096"/>
        </w:tc>
        <w:tc>
          <w:tcPr>
            <w:tcW w:w="3131" w:type="dxa"/>
            <w:gridSpan w:val="2"/>
          </w:tcPr>
          <w:p w14:paraId="33F29394" w14:textId="77777777" w:rsidR="00EA2096" w:rsidRDefault="00EA2096" w:rsidP="00EA2096"/>
        </w:tc>
        <w:tc>
          <w:tcPr>
            <w:tcW w:w="2983" w:type="dxa"/>
            <w:gridSpan w:val="2"/>
          </w:tcPr>
          <w:p w14:paraId="7C146B88" w14:textId="77777777" w:rsidR="00EA2096" w:rsidRDefault="00EA2096" w:rsidP="00EA2096"/>
        </w:tc>
      </w:tr>
      <w:tr w:rsidR="00EA2096" w14:paraId="7A863B53" w14:textId="77777777" w:rsidTr="00ED6673">
        <w:trPr>
          <w:trHeight w:val="418"/>
        </w:trPr>
        <w:tc>
          <w:tcPr>
            <w:tcW w:w="1368" w:type="dxa"/>
          </w:tcPr>
          <w:p w14:paraId="3E58565A" w14:textId="77777777" w:rsidR="00EA2096" w:rsidRPr="001F6950" w:rsidRDefault="00EA2096" w:rsidP="00EA2096">
            <w:pPr>
              <w:rPr>
                <w:b/>
                <w:bCs/>
                <w:sz w:val="24"/>
                <w:szCs w:val="24"/>
              </w:rPr>
            </w:pPr>
            <w:r w:rsidRPr="001F6950">
              <w:rPr>
                <w:b/>
                <w:bCs/>
                <w:sz w:val="24"/>
                <w:szCs w:val="24"/>
              </w:rPr>
              <w:t>Comments</w:t>
            </w:r>
          </w:p>
        </w:tc>
        <w:tc>
          <w:tcPr>
            <w:tcW w:w="2863" w:type="dxa"/>
            <w:gridSpan w:val="3"/>
          </w:tcPr>
          <w:p w14:paraId="5DF5A0BF" w14:textId="77777777" w:rsidR="00EA2096" w:rsidRDefault="00EA2096" w:rsidP="00EA2096"/>
        </w:tc>
        <w:tc>
          <w:tcPr>
            <w:tcW w:w="3131" w:type="dxa"/>
            <w:gridSpan w:val="2"/>
          </w:tcPr>
          <w:p w14:paraId="3324A85D" w14:textId="77777777" w:rsidR="00EA2096" w:rsidRDefault="00EA2096" w:rsidP="00EA2096"/>
        </w:tc>
        <w:tc>
          <w:tcPr>
            <w:tcW w:w="2983" w:type="dxa"/>
            <w:gridSpan w:val="2"/>
          </w:tcPr>
          <w:p w14:paraId="205BBD9F" w14:textId="77777777" w:rsidR="00EA2096" w:rsidRDefault="00EA2096" w:rsidP="00EA2096"/>
        </w:tc>
      </w:tr>
    </w:tbl>
    <w:p w14:paraId="0A9ED2B2" w14:textId="77777777" w:rsidR="001F6950" w:rsidRDefault="001F6950" w:rsidP="001F6950"/>
    <w:sectPr w:rsidR="001F6950" w:rsidSect="00AA26AA">
      <w:headerReference w:type="default" r:id="rId9"/>
      <w:footerReference w:type="default" r:id="rId10"/>
      <w:pgSz w:w="11906" w:h="16838" w:code="9"/>
      <w:pgMar w:top="720" w:right="720" w:bottom="720" w:left="720" w:header="720" w:footer="55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173EB" w14:textId="77777777" w:rsidR="001E5936" w:rsidRDefault="001E5936" w:rsidP="007132EA">
      <w:pPr>
        <w:spacing w:after="0" w:line="240" w:lineRule="auto"/>
      </w:pPr>
      <w:r>
        <w:separator/>
      </w:r>
    </w:p>
  </w:endnote>
  <w:endnote w:type="continuationSeparator" w:id="0">
    <w:p w14:paraId="431F148F" w14:textId="77777777" w:rsidR="001E5936" w:rsidRDefault="001E5936" w:rsidP="007132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2EE4C" w14:textId="77777777" w:rsidR="00D43CEB" w:rsidRDefault="00D43CEB" w:rsidP="001F6950">
    <w:pPr>
      <w:pStyle w:val="Footer"/>
      <w:tabs>
        <w:tab w:val="left" w:pos="9270"/>
      </w:tabs>
    </w:pPr>
    <w:r>
      <w:t>HRA_ARF</w:t>
    </w:r>
    <w:r>
      <w:tab/>
      <w:t>Version – 1</w:t>
    </w:r>
    <w:r>
      <w:tab/>
      <w:t>30/08/2021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E6F28C" w14:textId="77777777" w:rsidR="001E5936" w:rsidRDefault="001E5936" w:rsidP="007132EA">
      <w:pPr>
        <w:spacing w:after="0" w:line="240" w:lineRule="auto"/>
      </w:pPr>
      <w:r>
        <w:separator/>
      </w:r>
    </w:p>
  </w:footnote>
  <w:footnote w:type="continuationSeparator" w:id="0">
    <w:p w14:paraId="7F30B808" w14:textId="77777777" w:rsidR="001E5936" w:rsidRDefault="001E5936" w:rsidP="007132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AF672" w14:textId="77777777" w:rsidR="007132EA" w:rsidRDefault="00D0385D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35C6D12" wp14:editId="2BD120E2">
          <wp:simplePos x="0" y="0"/>
          <wp:positionH relativeFrom="margin">
            <wp:posOffset>4969510</wp:posOffset>
          </wp:positionH>
          <wp:positionV relativeFrom="paragraph">
            <wp:posOffset>88900</wp:posOffset>
          </wp:positionV>
          <wp:extent cx="1670050" cy="403860"/>
          <wp:effectExtent l="0" t="0" r="6350" b="0"/>
          <wp:wrapNone/>
          <wp:docPr id="49" name="Picture 3">
            <a:extLst xmlns:a="http://schemas.openxmlformats.org/drawingml/2006/main">
              <a:ext uri="{FF2B5EF4-FFF2-40B4-BE49-F238E27FC236}">
                <a16:creationId xmlns:a16="http://schemas.microsoft.com/office/drawing/2014/main" id="{024CDE80-E15E-4A0A-ADFF-D7F97CF6C8C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024CDE80-E15E-4A0A-ADFF-D7F97CF6C8C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050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10E753AC" wp14:editId="1581B199">
          <wp:simplePos x="0" y="0"/>
          <wp:positionH relativeFrom="margin">
            <wp:posOffset>31750</wp:posOffset>
          </wp:positionH>
          <wp:positionV relativeFrom="paragraph">
            <wp:posOffset>88900</wp:posOffset>
          </wp:positionV>
          <wp:extent cx="1670050" cy="403860"/>
          <wp:effectExtent l="0" t="0" r="6350" b="0"/>
          <wp:wrapNone/>
          <wp:docPr id="50" name="Picture 50">
            <a:extLst xmlns:a="http://schemas.openxmlformats.org/drawingml/2006/main">
              <a:ext uri="{FF2B5EF4-FFF2-40B4-BE49-F238E27FC236}">
                <a16:creationId xmlns:a16="http://schemas.microsoft.com/office/drawing/2014/main" id="{024CDE80-E15E-4A0A-ADFF-D7F97CF6C8C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024CDE80-E15E-4A0A-ADFF-D7F97CF6C8C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050" cy="4038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CDD32CE" w14:textId="77777777" w:rsidR="007132EA" w:rsidRPr="007132EA" w:rsidRDefault="001F6950" w:rsidP="007132EA">
    <w:pPr>
      <w:pStyle w:val="Header"/>
      <w:jc w:val="center"/>
      <w:rPr>
        <w:rFonts w:ascii="Algerian" w:hAnsi="Algerian"/>
        <w:b/>
        <w:bCs/>
        <w:sz w:val="32"/>
        <w:szCs w:val="32"/>
      </w:rPr>
    </w:pPr>
    <w:r>
      <w:rPr>
        <w:rFonts w:ascii="Algerian" w:hAnsi="Algerian"/>
        <w:b/>
        <w:bCs/>
        <w:sz w:val="32"/>
        <w:szCs w:val="32"/>
      </w:rPr>
      <w:t>EMPLOYEE CLEARANCE</w:t>
    </w:r>
    <w:r w:rsidR="007132EA" w:rsidRPr="007132EA">
      <w:rPr>
        <w:rFonts w:ascii="Algerian" w:hAnsi="Algerian"/>
        <w:b/>
        <w:bCs/>
        <w:sz w:val="32"/>
        <w:szCs w:val="32"/>
      </w:rPr>
      <w:t xml:space="preserve"> FORM</w:t>
    </w:r>
  </w:p>
  <w:p w14:paraId="0CF2D5F1" w14:textId="77777777" w:rsidR="007132EA" w:rsidRDefault="007132E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20"/>
  <w:characterSpacingControl w:val="doNotCompress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936"/>
    <w:rsid w:val="00007443"/>
    <w:rsid w:val="00016E09"/>
    <w:rsid w:val="00046581"/>
    <w:rsid w:val="00055952"/>
    <w:rsid w:val="00065089"/>
    <w:rsid w:val="00076235"/>
    <w:rsid w:val="00080701"/>
    <w:rsid w:val="000E1AD7"/>
    <w:rsid w:val="000E57BA"/>
    <w:rsid w:val="00104BA2"/>
    <w:rsid w:val="001158A5"/>
    <w:rsid w:val="0011593B"/>
    <w:rsid w:val="00145424"/>
    <w:rsid w:val="001649DF"/>
    <w:rsid w:val="00166B7C"/>
    <w:rsid w:val="00166D9F"/>
    <w:rsid w:val="00171887"/>
    <w:rsid w:val="00183486"/>
    <w:rsid w:val="00186252"/>
    <w:rsid w:val="00192AC3"/>
    <w:rsid w:val="00193EA0"/>
    <w:rsid w:val="001A3A19"/>
    <w:rsid w:val="001A40AF"/>
    <w:rsid w:val="001B3BF2"/>
    <w:rsid w:val="001C5B30"/>
    <w:rsid w:val="001D632E"/>
    <w:rsid w:val="001E5936"/>
    <w:rsid w:val="001E7C9D"/>
    <w:rsid w:val="001F2147"/>
    <w:rsid w:val="001F6950"/>
    <w:rsid w:val="0021208A"/>
    <w:rsid w:val="00224481"/>
    <w:rsid w:val="00227B5C"/>
    <w:rsid w:val="00230238"/>
    <w:rsid w:val="00243094"/>
    <w:rsid w:val="0025073C"/>
    <w:rsid w:val="00252952"/>
    <w:rsid w:val="00253EF2"/>
    <w:rsid w:val="0025432C"/>
    <w:rsid w:val="00254FDB"/>
    <w:rsid w:val="0029573D"/>
    <w:rsid w:val="002B0A74"/>
    <w:rsid w:val="002C0D50"/>
    <w:rsid w:val="002C1A74"/>
    <w:rsid w:val="00307200"/>
    <w:rsid w:val="00313F25"/>
    <w:rsid w:val="00326B5E"/>
    <w:rsid w:val="0033221D"/>
    <w:rsid w:val="00342EE0"/>
    <w:rsid w:val="00343E3E"/>
    <w:rsid w:val="003443FD"/>
    <w:rsid w:val="00345131"/>
    <w:rsid w:val="0035681D"/>
    <w:rsid w:val="00356B1B"/>
    <w:rsid w:val="0036479A"/>
    <w:rsid w:val="00373719"/>
    <w:rsid w:val="00396973"/>
    <w:rsid w:val="003A0673"/>
    <w:rsid w:val="003B5622"/>
    <w:rsid w:val="003B6163"/>
    <w:rsid w:val="003C5803"/>
    <w:rsid w:val="003D6978"/>
    <w:rsid w:val="0041131D"/>
    <w:rsid w:val="0042071C"/>
    <w:rsid w:val="0042304F"/>
    <w:rsid w:val="004252CC"/>
    <w:rsid w:val="004257AE"/>
    <w:rsid w:val="00461345"/>
    <w:rsid w:val="00462530"/>
    <w:rsid w:val="004651A0"/>
    <w:rsid w:val="004668C1"/>
    <w:rsid w:val="004772B7"/>
    <w:rsid w:val="00480231"/>
    <w:rsid w:val="00486181"/>
    <w:rsid w:val="004A6E2E"/>
    <w:rsid w:val="004C3AEC"/>
    <w:rsid w:val="004D1DC2"/>
    <w:rsid w:val="00530281"/>
    <w:rsid w:val="00532B8D"/>
    <w:rsid w:val="00536169"/>
    <w:rsid w:val="005364C6"/>
    <w:rsid w:val="005365AD"/>
    <w:rsid w:val="00537D98"/>
    <w:rsid w:val="005443E9"/>
    <w:rsid w:val="005816DA"/>
    <w:rsid w:val="005B137D"/>
    <w:rsid w:val="005C5B5D"/>
    <w:rsid w:val="005F6C69"/>
    <w:rsid w:val="00611826"/>
    <w:rsid w:val="0064373C"/>
    <w:rsid w:val="00645554"/>
    <w:rsid w:val="006478E6"/>
    <w:rsid w:val="006543AB"/>
    <w:rsid w:val="00655D69"/>
    <w:rsid w:val="00657B6A"/>
    <w:rsid w:val="00662CC7"/>
    <w:rsid w:val="00667F3A"/>
    <w:rsid w:val="00671805"/>
    <w:rsid w:val="00685F36"/>
    <w:rsid w:val="00687136"/>
    <w:rsid w:val="006A2F1C"/>
    <w:rsid w:val="006D0141"/>
    <w:rsid w:val="006D6E9A"/>
    <w:rsid w:val="006E5508"/>
    <w:rsid w:val="006F2308"/>
    <w:rsid w:val="007024B2"/>
    <w:rsid w:val="00711BBD"/>
    <w:rsid w:val="007132EA"/>
    <w:rsid w:val="00715211"/>
    <w:rsid w:val="00721786"/>
    <w:rsid w:val="007272B0"/>
    <w:rsid w:val="0074222D"/>
    <w:rsid w:val="00745C67"/>
    <w:rsid w:val="00750524"/>
    <w:rsid w:val="00751270"/>
    <w:rsid w:val="007649D5"/>
    <w:rsid w:val="00775A2A"/>
    <w:rsid w:val="007829A3"/>
    <w:rsid w:val="00792670"/>
    <w:rsid w:val="0079608F"/>
    <w:rsid w:val="007A03D8"/>
    <w:rsid w:val="007B6E2C"/>
    <w:rsid w:val="007C4915"/>
    <w:rsid w:val="007C759F"/>
    <w:rsid w:val="007F1EDB"/>
    <w:rsid w:val="007F2C06"/>
    <w:rsid w:val="00826C2E"/>
    <w:rsid w:val="00874D55"/>
    <w:rsid w:val="00897031"/>
    <w:rsid w:val="008C0CF5"/>
    <w:rsid w:val="008C7BDA"/>
    <w:rsid w:val="008E16A6"/>
    <w:rsid w:val="008E2A0C"/>
    <w:rsid w:val="008E7512"/>
    <w:rsid w:val="00915F4C"/>
    <w:rsid w:val="00924C73"/>
    <w:rsid w:val="00944A13"/>
    <w:rsid w:val="00960F8D"/>
    <w:rsid w:val="00961697"/>
    <w:rsid w:val="009636C9"/>
    <w:rsid w:val="00995678"/>
    <w:rsid w:val="009B5762"/>
    <w:rsid w:val="009E7928"/>
    <w:rsid w:val="009F12B4"/>
    <w:rsid w:val="00A17D51"/>
    <w:rsid w:val="00A2151F"/>
    <w:rsid w:val="00A33251"/>
    <w:rsid w:val="00A460E5"/>
    <w:rsid w:val="00A571D6"/>
    <w:rsid w:val="00A645C1"/>
    <w:rsid w:val="00A700E7"/>
    <w:rsid w:val="00A8458F"/>
    <w:rsid w:val="00A90530"/>
    <w:rsid w:val="00A92C7F"/>
    <w:rsid w:val="00A94301"/>
    <w:rsid w:val="00AA26AA"/>
    <w:rsid w:val="00AB17C1"/>
    <w:rsid w:val="00AB2F47"/>
    <w:rsid w:val="00AC785B"/>
    <w:rsid w:val="00AD04A0"/>
    <w:rsid w:val="00AD24E8"/>
    <w:rsid w:val="00AD31D7"/>
    <w:rsid w:val="00AE2016"/>
    <w:rsid w:val="00AE36CF"/>
    <w:rsid w:val="00AF0FB7"/>
    <w:rsid w:val="00AF4497"/>
    <w:rsid w:val="00AF7E63"/>
    <w:rsid w:val="00B335A4"/>
    <w:rsid w:val="00B6660D"/>
    <w:rsid w:val="00BB3426"/>
    <w:rsid w:val="00BE7050"/>
    <w:rsid w:val="00C060C0"/>
    <w:rsid w:val="00C16C79"/>
    <w:rsid w:val="00C212FF"/>
    <w:rsid w:val="00C354CF"/>
    <w:rsid w:val="00C5503C"/>
    <w:rsid w:val="00C60730"/>
    <w:rsid w:val="00C67C3E"/>
    <w:rsid w:val="00C708BD"/>
    <w:rsid w:val="00C7315C"/>
    <w:rsid w:val="00C836CF"/>
    <w:rsid w:val="00C90029"/>
    <w:rsid w:val="00CB7C42"/>
    <w:rsid w:val="00CC7827"/>
    <w:rsid w:val="00CE72AB"/>
    <w:rsid w:val="00D00E23"/>
    <w:rsid w:val="00D0385D"/>
    <w:rsid w:val="00D07BE9"/>
    <w:rsid w:val="00D31715"/>
    <w:rsid w:val="00D43CEB"/>
    <w:rsid w:val="00D46AA1"/>
    <w:rsid w:val="00D57253"/>
    <w:rsid w:val="00D67255"/>
    <w:rsid w:val="00D9441A"/>
    <w:rsid w:val="00DB4134"/>
    <w:rsid w:val="00DC246B"/>
    <w:rsid w:val="00DC2A8C"/>
    <w:rsid w:val="00DD2BE8"/>
    <w:rsid w:val="00DD69D3"/>
    <w:rsid w:val="00DE5CA5"/>
    <w:rsid w:val="00E0230D"/>
    <w:rsid w:val="00E02F36"/>
    <w:rsid w:val="00E0625C"/>
    <w:rsid w:val="00E10DEA"/>
    <w:rsid w:val="00E251A0"/>
    <w:rsid w:val="00E2691D"/>
    <w:rsid w:val="00E44837"/>
    <w:rsid w:val="00E70355"/>
    <w:rsid w:val="00E76F44"/>
    <w:rsid w:val="00E83CA7"/>
    <w:rsid w:val="00E929D6"/>
    <w:rsid w:val="00EA1129"/>
    <w:rsid w:val="00EA2096"/>
    <w:rsid w:val="00EB199C"/>
    <w:rsid w:val="00EC3A7A"/>
    <w:rsid w:val="00EC5371"/>
    <w:rsid w:val="00EC7ED4"/>
    <w:rsid w:val="00ED6673"/>
    <w:rsid w:val="00EE741E"/>
    <w:rsid w:val="00EF03F4"/>
    <w:rsid w:val="00F078E2"/>
    <w:rsid w:val="00F151D0"/>
    <w:rsid w:val="00F171B2"/>
    <w:rsid w:val="00F22D3F"/>
    <w:rsid w:val="00F26455"/>
    <w:rsid w:val="00F27446"/>
    <w:rsid w:val="00F319A9"/>
    <w:rsid w:val="00F4494F"/>
    <w:rsid w:val="00F708B7"/>
    <w:rsid w:val="00F721EA"/>
    <w:rsid w:val="00F824E5"/>
    <w:rsid w:val="00F977EB"/>
    <w:rsid w:val="00F97E9F"/>
    <w:rsid w:val="00FA196A"/>
    <w:rsid w:val="00FB3107"/>
    <w:rsid w:val="00FC12C3"/>
    <w:rsid w:val="00FC3441"/>
    <w:rsid w:val="00FC4621"/>
    <w:rsid w:val="00FE068B"/>
    <w:rsid w:val="00FF1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2"/>
    </o:shapelayout>
  </w:shapeDefaults>
  <w:decimalSymbol w:val="."/>
  <w:listSeparator w:val=","/>
  <w14:docId w14:val="730B5FBF"/>
  <w15:chartTrackingRefBased/>
  <w15:docId w15:val="{958CE7C3-FD25-42D3-BC1E-58068EDB9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32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3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13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32EA"/>
  </w:style>
  <w:style w:type="paragraph" w:styleId="Footer">
    <w:name w:val="footer"/>
    <w:basedOn w:val="Normal"/>
    <w:link w:val="FooterChar"/>
    <w:uiPriority w:val="99"/>
    <w:unhideWhenUsed/>
    <w:rsid w:val="007132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32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50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0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3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3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5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7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0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8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3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fzalMohammed\Desktop\FMCO%20FORMS\Clearance%20Form%201.dot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30-EC42-11CE-9E0D-00AA006002F3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268CC-E013-4F50-919C-46AEC78E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Clearance Form 1</Template>
  <TotalTime>12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Nifar</dc:creator>
  <cp:keywords/>
  <dc:description/>
  <cp:lastModifiedBy>Syadehtesham Askari [QIDDIYA]</cp:lastModifiedBy>
  <cp:revision>3</cp:revision>
  <cp:lastPrinted>2025-12-29T14:22:00Z</cp:lastPrinted>
  <dcterms:created xsi:type="dcterms:W3CDTF">2025-12-29T14:28:00Z</dcterms:created>
  <dcterms:modified xsi:type="dcterms:W3CDTF">2025-12-29T14:35:00Z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4874265c2df168a6effc240e412985cdf1c89a37765f82830411a7e4f6dbb9fc</vt:lpwstr>
  </property>
</Properties>
</file>